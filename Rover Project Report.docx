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D94E09" w14:textId="77777777" w:rsidR="00883053" w:rsidRPr="007B0954" w:rsidRDefault="00CA7B5D">
      <w:pPr>
        <w:rPr>
          <w:b/>
        </w:rPr>
      </w:pPr>
      <w:r w:rsidRPr="007B0954">
        <w:rPr>
          <w:b/>
        </w:rPr>
        <w:t>Rover Project Report:</w:t>
      </w:r>
    </w:p>
    <w:p w14:paraId="799374A6" w14:textId="77777777" w:rsidR="00CA7B5D" w:rsidRDefault="00CA7B5D"/>
    <w:p w14:paraId="28EF0C27" w14:textId="77777777" w:rsidR="00CA7B5D" w:rsidRDefault="00CA7B5D">
      <w:r>
        <w:t xml:space="preserve">The main idea of the project is to find the path of the rover </w:t>
      </w:r>
      <w:r w:rsidR="007B0954">
        <w:t>i</w:t>
      </w:r>
      <w:r>
        <w:t xml:space="preserve">n an unknown environment by collecting the images at each point, analyzing them and send back to the rover to find the navigable path. </w:t>
      </w:r>
    </w:p>
    <w:p w14:paraId="75B1F3C7" w14:textId="77777777" w:rsidR="00CA7B5D" w:rsidRDefault="00CA7B5D"/>
    <w:p w14:paraId="46E221AA" w14:textId="77777777" w:rsidR="00CA7B5D" w:rsidRDefault="00CA7B5D">
      <w:r>
        <w:t xml:space="preserve">The analyzing part is </w:t>
      </w:r>
      <w:r w:rsidR="00CF5306">
        <w:t xml:space="preserve">done by performing color threshold to every image. Every </w:t>
      </w:r>
      <w:r w:rsidR="007B0954">
        <w:t xml:space="preserve">image consists </w:t>
      </w:r>
      <w:proofErr w:type="gramStart"/>
      <w:r w:rsidR="007B0954">
        <w:t xml:space="preserve">of </w:t>
      </w:r>
      <w:r w:rsidR="00371F1C">
        <w:t xml:space="preserve"> number</w:t>
      </w:r>
      <w:proofErr w:type="gramEnd"/>
      <w:r w:rsidR="00371F1C">
        <w:t xml:space="preserve"> of pixel</w:t>
      </w:r>
      <w:r w:rsidR="007B0954">
        <w:t>s</w:t>
      </w:r>
      <w:r w:rsidR="00371F1C">
        <w:t xml:space="preserve"> of which every pixel contains RGB values. The image at every point is composed of different RGB values. In this </w:t>
      </w:r>
      <w:r w:rsidR="004A5EDE">
        <w:t>example,</w:t>
      </w:r>
      <w:r w:rsidR="00371F1C">
        <w:t xml:space="preserve"> the dark color is treated as obstacle and the light color is treated as navigable terrain. </w:t>
      </w:r>
      <w:r w:rsidR="00CF5306">
        <w:t xml:space="preserve"> </w:t>
      </w:r>
    </w:p>
    <w:p w14:paraId="6C3240B6" w14:textId="77777777" w:rsidR="00AF2702" w:rsidRDefault="00AF2702"/>
    <w:p w14:paraId="5EE96AAB" w14:textId="77777777" w:rsidR="00AF2702" w:rsidRDefault="00AF2702">
      <w:r>
        <w:t>As per the RGB color values, we can differentiate the navigable terrain with the obstacle area as follows.</w:t>
      </w:r>
    </w:p>
    <w:p w14:paraId="3BAE1955" w14:textId="77777777" w:rsidR="00AF2702" w:rsidRDefault="00AF2702"/>
    <w:p w14:paraId="210EAB58" w14:textId="77777777" w:rsidR="00E96B2C" w:rsidRPr="00021436" w:rsidRDefault="001C3BBD">
      <w:pPr>
        <w:rPr>
          <w:b/>
        </w:rPr>
      </w:pPr>
      <w:r w:rsidRPr="00021436">
        <w:rPr>
          <w:b/>
        </w:rPr>
        <w:t>Notebook analysis:</w:t>
      </w:r>
    </w:p>
    <w:p w14:paraId="4AD02429" w14:textId="77777777" w:rsidR="001C3BBD" w:rsidRDefault="001C3BBD"/>
    <w:p w14:paraId="2E0826E4" w14:textId="77777777" w:rsidR="001423F4" w:rsidRDefault="008A5C33">
      <w:r>
        <w:t xml:space="preserve">For navigable terrain, the RGB values should be greater than </w:t>
      </w:r>
      <w:r w:rsidR="007B0954">
        <w:t>(</w:t>
      </w:r>
      <w:r>
        <w:t>160, 160, 160</w:t>
      </w:r>
      <w:r w:rsidR="007B0954">
        <w:t>)</w:t>
      </w:r>
      <w:r>
        <w:t xml:space="preserve"> respectively. And anything less than those values is treated as obstacles. For the rocks, the RGB values are taken from color picker appr</w:t>
      </w:r>
      <w:r w:rsidR="003019E7">
        <w:t>oximately. The modification is made to the color thre</w:t>
      </w:r>
      <w:r w:rsidR="001C3BBD">
        <w:t xml:space="preserve">sh function </w:t>
      </w:r>
      <w:r w:rsidR="003019E7">
        <w:t>in the notebook to identify obstacle and rock samples.</w:t>
      </w:r>
      <w:r w:rsidR="001423F4">
        <w:t xml:space="preserve"> The resulting image is as follows:</w:t>
      </w:r>
    </w:p>
    <w:p w14:paraId="09C8C52F" w14:textId="77777777" w:rsidR="001423F4" w:rsidRDefault="001423F4"/>
    <w:p w14:paraId="76415312" w14:textId="77777777" w:rsidR="001423F4" w:rsidRDefault="001423F4"/>
    <w:p w14:paraId="431CBFD1" w14:textId="77777777" w:rsidR="001423F4" w:rsidRDefault="001423F4">
      <w:r w:rsidRPr="001423F4">
        <w:rPr>
          <w:noProof/>
        </w:rPr>
        <w:drawing>
          <wp:inline distT="0" distB="0" distL="0" distR="0" wp14:anchorId="58F0C022" wp14:editId="2707BA23">
            <wp:extent cx="4800600" cy="2565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00600" cy="2565400"/>
                    </a:xfrm>
                    <a:prstGeom prst="rect">
                      <a:avLst/>
                    </a:prstGeom>
                  </pic:spPr>
                </pic:pic>
              </a:graphicData>
            </a:graphic>
          </wp:inline>
        </w:drawing>
      </w:r>
    </w:p>
    <w:p w14:paraId="40F78C84" w14:textId="77777777" w:rsidR="00AF7FE6" w:rsidRDefault="00AF7FE6"/>
    <w:p w14:paraId="73D68AC0" w14:textId="77777777" w:rsidR="00AF7FE6" w:rsidRDefault="00AF7FE6"/>
    <w:p w14:paraId="0895F00C" w14:textId="77777777" w:rsidR="009E38E5" w:rsidRDefault="009E38E5"/>
    <w:p w14:paraId="7B26BF6B" w14:textId="77777777" w:rsidR="009E38E5" w:rsidRDefault="009E38E5"/>
    <w:p w14:paraId="188A5B84" w14:textId="77777777" w:rsidR="009E38E5" w:rsidRDefault="009E38E5"/>
    <w:p w14:paraId="0EE5A34F" w14:textId="77777777" w:rsidR="009E38E5" w:rsidRDefault="009E38E5"/>
    <w:p w14:paraId="1AB6C4B3" w14:textId="77777777" w:rsidR="009E38E5" w:rsidRDefault="009E38E5"/>
    <w:p w14:paraId="70A4C6F0" w14:textId="77777777" w:rsidR="001423F4" w:rsidRDefault="001A1A6A">
      <w:r>
        <w:lastRenderedPageBreak/>
        <w:t>The image coordinates are converted to rover coordinates using rover_</w:t>
      </w:r>
      <w:r w:rsidR="00DA74CE">
        <w:t>coords ()</w:t>
      </w:r>
      <w:r>
        <w:t xml:space="preserve"> function and they are converted to </w:t>
      </w:r>
      <w:r w:rsidR="00F87221">
        <w:t>po</w:t>
      </w:r>
      <w:r w:rsidR="00DA74CE">
        <w:t xml:space="preserve">lar coordinates in rover space using to_polar_coords () function. </w:t>
      </w:r>
      <w:r w:rsidR="00A75166">
        <w:t xml:space="preserve">From rover space </w:t>
      </w:r>
      <w:r w:rsidR="00021436">
        <w:t>pixels,</w:t>
      </w:r>
      <w:r w:rsidR="00A75166">
        <w:t xml:space="preserve"> they are</w:t>
      </w:r>
      <w:r w:rsidR="00021436">
        <w:t xml:space="preserve"> </w:t>
      </w:r>
      <w:r w:rsidR="00DA74CE">
        <w:t xml:space="preserve">converted to world coordinates using pix_to_world () function. </w:t>
      </w:r>
      <w:r w:rsidR="00021436">
        <w:t>The different figures are shown below:</w:t>
      </w:r>
    </w:p>
    <w:p w14:paraId="7C70E310" w14:textId="77777777" w:rsidR="00021436" w:rsidRDefault="00021436"/>
    <w:p w14:paraId="11C3E303" w14:textId="77777777" w:rsidR="00021436" w:rsidRDefault="00021436"/>
    <w:p w14:paraId="22E8A9DB" w14:textId="77777777" w:rsidR="001423F4" w:rsidRDefault="00021436">
      <w:r w:rsidRPr="00021436">
        <w:rPr>
          <w:noProof/>
        </w:rPr>
        <w:drawing>
          <wp:inline distT="0" distB="0" distL="0" distR="0" wp14:anchorId="7994D279" wp14:editId="5D5B76F3">
            <wp:extent cx="6743700" cy="5857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43700" cy="5857240"/>
                    </a:xfrm>
                    <a:prstGeom prst="rect">
                      <a:avLst/>
                    </a:prstGeom>
                  </pic:spPr>
                </pic:pic>
              </a:graphicData>
            </a:graphic>
          </wp:inline>
        </w:drawing>
      </w:r>
    </w:p>
    <w:p w14:paraId="52C90023" w14:textId="77777777" w:rsidR="001423F4" w:rsidRDefault="001423F4"/>
    <w:p w14:paraId="041726CB" w14:textId="77777777" w:rsidR="003019E7" w:rsidRDefault="003019E7"/>
    <w:p w14:paraId="0737F8B1" w14:textId="77777777" w:rsidR="009E38E5" w:rsidRDefault="009E38E5"/>
    <w:p w14:paraId="094C4198" w14:textId="77777777" w:rsidR="009E38E5" w:rsidRDefault="009E38E5"/>
    <w:p w14:paraId="4D7D2CE6" w14:textId="77777777" w:rsidR="009E38E5" w:rsidRDefault="009E38E5"/>
    <w:p w14:paraId="563054BC" w14:textId="77777777" w:rsidR="006C55C7" w:rsidRDefault="006E02DE">
      <w:r>
        <w:t xml:space="preserve">The </w:t>
      </w:r>
      <w:proofErr w:type="spellStart"/>
      <w:r>
        <w:t>pr</w:t>
      </w:r>
      <w:r w:rsidR="00DA74CE">
        <w:t>ocess_</w:t>
      </w:r>
      <w:r w:rsidR="000E2CEC">
        <w:t>image</w:t>
      </w:r>
      <w:proofErr w:type="spellEnd"/>
      <w:r w:rsidR="00DA74CE">
        <w:t xml:space="preserve"> ()</w:t>
      </w:r>
      <w:r w:rsidR="000E2CEC">
        <w:t xml:space="preserve"> function is updated so that the images coming as input to rover are converted to rover centric and then to world coordinates and the map is </w:t>
      </w:r>
      <w:r w:rsidR="006C55C7">
        <w:t>published as the output video by using moviepy function.</w:t>
      </w:r>
      <w:r w:rsidR="00DA74CE">
        <w:t xml:space="preserve"> The video is shown below.</w:t>
      </w:r>
    </w:p>
    <w:p w14:paraId="172FA0B1" w14:textId="77777777" w:rsidR="009E38E5" w:rsidRDefault="009E38E5"/>
    <w:p w14:paraId="19346B76" w14:textId="77777777" w:rsidR="00947D4B" w:rsidRPr="009E38E5" w:rsidRDefault="009E38E5">
      <w:pPr>
        <w:rPr>
          <w:i/>
        </w:rPr>
      </w:pPr>
      <w:r w:rsidRPr="009E38E5">
        <w:rPr>
          <w:i/>
        </w:rPr>
        <w:t>Note: Please double click or right click on the mouse and then the play button to view the video</w:t>
      </w:r>
      <w:r w:rsidRPr="009E38E5">
        <w:rPr>
          <w:i/>
          <w:noProof/>
        </w:rPr>
        <w:drawing>
          <wp:anchor distT="0" distB="0" distL="114300" distR="114300" simplePos="0" relativeHeight="251659264" behindDoc="0" locked="0" layoutInCell="1" allowOverlap="1" wp14:anchorId="60ADA374" wp14:editId="006483C5">
            <wp:simplePos x="0" y="0"/>
            <wp:positionH relativeFrom="column">
              <wp:posOffset>-56515</wp:posOffset>
            </wp:positionH>
            <wp:positionV relativeFrom="paragraph">
              <wp:posOffset>367665</wp:posOffset>
            </wp:positionV>
            <wp:extent cx="5943600" cy="4190365"/>
            <wp:effectExtent l="0" t="0" r="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_mapping.mp4" descr="movie::/Users/Meher/Desktop/RoboND-Rover-Project-master/FinalProjectSubmission /test_mapping.mp4"/>
                    <pic:cNvPicPr/>
                  </pic:nvPicPr>
                  <pic:blipFill>
                    <a:blip r:embed="rId8">
                      <a:extLst>
                        <a:ext uri="{28A0092B-C50C-407E-A947-70E740481C1C}">
                          <a14:useLocalDpi xmlns:a14="http://schemas.microsoft.com/office/drawing/2010/main" val="0"/>
                        </a:ext>
                      </a:extLst>
                    </a:blip>
                    <a:stretch>
                      <a:fillRect/>
                    </a:stretch>
                  </pic:blipFill>
                  <pic:spPr>
                    <a:xfrm>
                      <a:off x="0" y="0"/>
                      <a:ext cx="5943600" cy="4190365"/>
                    </a:xfrm>
                    <a:prstGeom prst="rect">
                      <a:avLst/>
                    </a:prstGeom>
                  </pic:spPr>
                </pic:pic>
              </a:graphicData>
            </a:graphic>
            <wp14:sizeRelV relativeFrom="margin">
              <wp14:pctHeight>0</wp14:pctHeight>
            </wp14:sizeRelV>
          </wp:anchor>
        </w:drawing>
      </w:r>
    </w:p>
    <w:p w14:paraId="0B0B5A73" w14:textId="77777777" w:rsidR="00947D4B" w:rsidRDefault="00947D4B"/>
    <w:p w14:paraId="4D999351" w14:textId="77777777" w:rsidR="00947D4B" w:rsidRDefault="00947D4B"/>
    <w:p w14:paraId="17B56458" w14:textId="77777777" w:rsidR="00947D4B" w:rsidRDefault="00947D4B"/>
    <w:p w14:paraId="24D7363F" w14:textId="77777777" w:rsidR="006C55C7" w:rsidRDefault="006C55C7"/>
    <w:p w14:paraId="6F48E427" w14:textId="77777777" w:rsidR="008A5C33" w:rsidRDefault="008A5C33"/>
    <w:p w14:paraId="5A65A121" w14:textId="77777777" w:rsidR="00DA74CE" w:rsidRDefault="00DA74CE"/>
    <w:p w14:paraId="07E35DA9" w14:textId="77777777" w:rsidR="00CA7B5D" w:rsidRDefault="00CA7B5D">
      <w:bookmarkStart w:id="0" w:name="_GoBack"/>
      <w:bookmarkEnd w:id="0"/>
    </w:p>
    <w:p w14:paraId="388CDABC" w14:textId="77777777" w:rsidR="00CA7B5D" w:rsidRDefault="00CA7B5D"/>
    <w:p w14:paraId="0EB03CEF" w14:textId="77777777" w:rsidR="000F4CF0" w:rsidRDefault="000F4CF0"/>
    <w:p w14:paraId="1A1E601D" w14:textId="77777777" w:rsidR="000F4CF0" w:rsidRDefault="000F4CF0"/>
    <w:p w14:paraId="1A59F05C" w14:textId="77777777" w:rsidR="00DA74CE" w:rsidRDefault="00DA74CE"/>
    <w:p w14:paraId="0766B944" w14:textId="77777777" w:rsidR="00DA74CE" w:rsidRDefault="00DA74CE"/>
    <w:p w14:paraId="0ADE0FE4" w14:textId="77777777" w:rsidR="00DA74CE" w:rsidRDefault="00DA74CE"/>
    <w:p w14:paraId="04145B6C" w14:textId="77777777" w:rsidR="009E38E5" w:rsidRDefault="009E38E5"/>
    <w:p w14:paraId="1C03FD8D" w14:textId="77777777" w:rsidR="009E38E5" w:rsidRDefault="009E38E5"/>
    <w:p w14:paraId="6022D05B" w14:textId="77777777" w:rsidR="00DA74CE" w:rsidRDefault="006917AA">
      <w:r>
        <w:t>Autonomous Navigation and Mapping:</w:t>
      </w:r>
    </w:p>
    <w:p w14:paraId="32A00D80" w14:textId="77777777" w:rsidR="006917AA" w:rsidRDefault="006917AA"/>
    <w:p w14:paraId="4132A431" w14:textId="77777777" w:rsidR="006917AA" w:rsidRDefault="00FF14A9">
      <w:r>
        <w:t>The perception.py is modified same a</w:t>
      </w:r>
      <w:r w:rsidR="00973185">
        <w:t xml:space="preserve">s the process_image () function. The main </w:t>
      </w:r>
      <w:r w:rsidR="00F568CA">
        <w:t xml:space="preserve">processes </w:t>
      </w:r>
      <w:r w:rsidR="00DE2BFA">
        <w:t>include</w:t>
      </w:r>
      <w:r w:rsidR="00F568CA">
        <w:t xml:space="preserve"> </w:t>
      </w:r>
      <w:r w:rsidR="00C83921">
        <w:t xml:space="preserve">calculating the perspective transform to the rover images </w:t>
      </w:r>
      <w:r w:rsidR="00DE2BFA">
        <w:t>and identifying the navigable and obstacle pixels simultaneously.</w:t>
      </w:r>
      <w:r w:rsidR="001C13BD">
        <w:t xml:space="preserve"> The improvement</w:t>
      </w:r>
      <w:r w:rsidR="007B0954">
        <w:t>s are</w:t>
      </w:r>
      <w:r w:rsidR="001C13BD">
        <w:t xml:space="preserve"> made </w:t>
      </w:r>
      <w:r w:rsidR="0065339C">
        <w:t>to the rock pixels to displ</w:t>
      </w:r>
      <w:r w:rsidR="00AD3585">
        <w:t xml:space="preserve">ay it in the white color on the map. All these are included in the perception function where it is called from the drive_rover.py. </w:t>
      </w:r>
    </w:p>
    <w:p w14:paraId="4ED1CA96" w14:textId="77777777" w:rsidR="00AD3585" w:rsidRDefault="00AD3585"/>
    <w:p w14:paraId="6155ADB6" w14:textId="77777777" w:rsidR="00AD3585" w:rsidRDefault="00AD3585">
      <w:r>
        <w:t>We launch the project with drive_rover.py where the remaining steps perception.</w:t>
      </w:r>
      <w:r w:rsidR="007B0954">
        <w:t xml:space="preserve">py and decision.py are launched from drive_rover.py. </w:t>
      </w:r>
      <w:r>
        <w:t xml:space="preserve"> Slight or no modifications are made to the decision.py in this project as the rover can be able to map autonomously over 40% with more than 60 % of the fidelity. </w:t>
      </w:r>
    </w:p>
    <w:p w14:paraId="2EF61B6D" w14:textId="77777777" w:rsidR="00AD3585" w:rsidRDefault="00AD3585"/>
    <w:p w14:paraId="3286E530" w14:textId="77777777" w:rsidR="00AD3585" w:rsidRDefault="00AD3585">
      <w:r>
        <w:rPr>
          <w:noProof/>
        </w:rPr>
        <w:drawing>
          <wp:inline distT="0" distB="0" distL="0" distR="0" wp14:anchorId="1D440658" wp14:editId="55B41F9B">
            <wp:extent cx="5937885" cy="4639945"/>
            <wp:effectExtent l="0" t="0" r="5715" b="8255"/>
            <wp:docPr id="5" name="Picture 5" descr="../Screen%20Shot%202017-07-28%20at%2011.13.1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28%20at%2011.13.13%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4639945"/>
                    </a:xfrm>
                    <a:prstGeom prst="rect">
                      <a:avLst/>
                    </a:prstGeom>
                    <a:noFill/>
                    <a:ln>
                      <a:noFill/>
                    </a:ln>
                  </pic:spPr>
                </pic:pic>
              </a:graphicData>
            </a:graphic>
          </wp:inline>
        </w:drawing>
      </w:r>
    </w:p>
    <w:p w14:paraId="7C132BF0" w14:textId="77777777" w:rsidR="007B0954" w:rsidRDefault="007B0954">
      <w:r>
        <w:t>The above figure shows the initial state of Rover when launched in the autonomous mode:</w:t>
      </w:r>
    </w:p>
    <w:p w14:paraId="06899DA9" w14:textId="77777777" w:rsidR="005D297B" w:rsidRDefault="005D297B"/>
    <w:p w14:paraId="68721F74" w14:textId="77777777" w:rsidR="005D297B" w:rsidRDefault="005D297B">
      <w:r>
        <w:rPr>
          <w:noProof/>
        </w:rPr>
        <w:drawing>
          <wp:inline distT="0" distB="0" distL="0" distR="0" wp14:anchorId="7A2D5BA4" wp14:editId="392196B8">
            <wp:extent cx="5937885" cy="4752340"/>
            <wp:effectExtent l="0" t="0" r="5715" b="0"/>
            <wp:docPr id="6" name="Picture 6" descr="../Screen%20Shot%202017-07-28%20at%202.53.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7-28%20at%202.53.24%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885" cy="4752340"/>
                    </a:xfrm>
                    <a:prstGeom prst="rect">
                      <a:avLst/>
                    </a:prstGeom>
                    <a:noFill/>
                    <a:ln>
                      <a:noFill/>
                    </a:ln>
                  </pic:spPr>
                </pic:pic>
              </a:graphicData>
            </a:graphic>
          </wp:inline>
        </w:drawing>
      </w:r>
    </w:p>
    <w:p w14:paraId="7D2D94C8" w14:textId="77777777" w:rsidR="007B0954" w:rsidRDefault="007B0954" w:rsidP="007B0954">
      <w:r>
        <w:t>The state of rover when it is 40% map, above 60% fidelity and with the identification of on</w:t>
      </w:r>
      <w:r w:rsidR="009E38E5">
        <w:t>e rock on the map is shown above</w:t>
      </w:r>
      <w:r>
        <w:t>:</w:t>
      </w:r>
    </w:p>
    <w:p w14:paraId="58B1AF38" w14:textId="77777777" w:rsidR="00AD3585" w:rsidRDefault="00AD3585"/>
    <w:p w14:paraId="339BED35" w14:textId="77777777" w:rsidR="00AD3585" w:rsidRDefault="00AD3585">
      <w:r>
        <w:t xml:space="preserve">There are some improvements that can be made to the project to prevent some issues that rover faces while going through autonomous navigation. </w:t>
      </w:r>
    </w:p>
    <w:p w14:paraId="7FE7D960" w14:textId="77777777" w:rsidR="00AD3585" w:rsidRDefault="00AD3585"/>
    <w:p w14:paraId="7C8B30E1" w14:textId="77777777" w:rsidR="0071212F" w:rsidRDefault="00AD3585" w:rsidP="0071212F">
      <w:pPr>
        <w:pStyle w:val="ListParagraph"/>
        <w:numPr>
          <w:ilvl w:val="0"/>
          <w:numId w:val="1"/>
        </w:numPr>
      </w:pPr>
      <w:r>
        <w:t xml:space="preserve">To prevent the rover not to move in the same path or in loops continuously. To do this my idea is to locate the pixels that rover has already gone through and feed them with the new </w:t>
      </w:r>
      <w:r w:rsidR="0071212F">
        <w:t>pixels which rover has not gone.</w:t>
      </w:r>
    </w:p>
    <w:p w14:paraId="02DF356F" w14:textId="77777777" w:rsidR="007B0954" w:rsidRDefault="0071212F" w:rsidP="007B0954">
      <w:pPr>
        <w:pStyle w:val="ListParagraph"/>
        <w:numPr>
          <w:ilvl w:val="0"/>
          <w:numId w:val="1"/>
        </w:numPr>
      </w:pPr>
      <w:r>
        <w:t>To preven</w:t>
      </w:r>
      <w:r w:rsidR="005D297B">
        <w:t>t the rover to get stuck on the small rocks. My idea to prevent this is to steer continuously to right or left</w:t>
      </w:r>
      <w:r w:rsidR="001C387C">
        <w:t xml:space="preserve"> until the rover velocity is less than the max velocity and rover is in forward mode. </w:t>
      </w:r>
    </w:p>
    <w:p w14:paraId="48118305" w14:textId="77777777" w:rsidR="007B0954" w:rsidRPr="007B0954" w:rsidRDefault="007B0954" w:rsidP="007B0954">
      <w:pPr>
        <w:rPr>
          <w:b/>
        </w:rPr>
      </w:pPr>
      <w:r w:rsidRPr="007B0954">
        <w:rPr>
          <w:b/>
        </w:rPr>
        <w:t>The project is simulated in the rover with the following configuration:</w:t>
      </w:r>
    </w:p>
    <w:p w14:paraId="62DC2A49" w14:textId="77777777" w:rsidR="007B0954" w:rsidRDefault="007B0954" w:rsidP="007B0954"/>
    <w:p w14:paraId="334F30B3" w14:textId="77777777" w:rsidR="007B0954" w:rsidRDefault="007B0954" w:rsidP="007B0954">
      <w:r>
        <w:t>Device: Mac OSX Sierra 10.12.5</w:t>
      </w:r>
    </w:p>
    <w:p w14:paraId="000C1860" w14:textId="77777777" w:rsidR="007B0954" w:rsidRDefault="007B0954" w:rsidP="007B0954">
      <w:r>
        <w:t>Processor: 2.5G Hz intel core i5</w:t>
      </w:r>
    </w:p>
    <w:p w14:paraId="6B0FCA14" w14:textId="77777777" w:rsidR="007B0954" w:rsidRDefault="007B0954" w:rsidP="007B0954"/>
    <w:p w14:paraId="57C84BBD" w14:textId="77777777" w:rsidR="007B0954" w:rsidRDefault="007B0954" w:rsidP="007B0954">
      <w:r w:rsidRPr="00E0422C">
        <w:rPr>
          <w:i/>
        </w:rPr>
        <w:t>In the simulator</w:t>
      </w:r>
      <w:r>
        <w:t>:</w:t>
      </w:r>
      <w:r w:rsidR="00E0422C">
        <w:t xml:space="preserve"> </w:t>
      </w:r>
      <w:r>
        <w:t>Screen resolution: 640 * 480, Graphics Quality: Good</w:t>
      </w:r>
    </w:p>
    <w:p w14:paraId="3A0E7D7C" w14:textId="77777777" w:rsidR="00AD3585" w:rsidRDefault="00AD3585"/>
    <w:sectPr w:rsidR="00AD3585" w:rsidSect="003637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51E24"/>
    <w:multiLevelType w:val="hybridMultilevel"/>
    <w:tmpl w:val="8362D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proofState w:spelling="clean" w:grammar="clean"/>
  <w:attachedTemplate r:id="rId1"/>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8E5"/>
    <w:rsid w:val="00021436"/>
    <w:rsid w:val="000E2CEC"/>
    <w:rsid w:val="000F4CF0"/>
    <w:rsid w:val="001423F4"/>
    <w:rsid w:val="001A1A6A"/>
    <w:rsid w:val="001C13BD"/>
    <w:rsid w:val="001C387C"/>
    <w:rsid w:val="001C3BBD"/>
    <w:rsid w:val="003019E7"/>
    <w:rsid w:val="00363753"/>
    <w:rsid w:val="00371F1C"/>
    <w:rsid w:val="003B3C34"/>
    <w:rsid w:val="003B6AF7"/>
    <w:rsid w:val="004A5EDE"/>
    <w:rsid w:val="0053308B"/>
    <w:rsid w:val="005D297B"/>
    <w:rsid w:val="0065339C"/>
    <w:rsid w:val="006917AA"/>
    <w:rsid w:val="006C55C7"/>
    <w:rsid w:val="006E02DE"/>
    <w:rsid w:val="0071212F"/>
    <w:rsid w:val="007B0954"/>
    <w:rsid w:val="007E6629"/>
    <w:rsid w:val="008975A7"/>
    <w:rsid w:val="008A5C33"/>
    <w:rsid w:val="00947D4B"/>
    <w:rsid w:val="00973185"/>
    <w:rsid w:val="009C4C29"/>
    <w:rsid w:val="009E38E5"/>
    <w:rsid w:val="00A621EE"/>
    <w:rsid w:val="00A75166"/>
    <w:rsid w:val="00AD3585"/>
    <w:rsid w:val="00AF2702"/>
    <w:rsid w:val="00AF7FE6"/>
    <w:rsid w:val="00C83921"/>
    <w:rsid w:val="00CA7B5D"/>
    <w:rsid w:val="00CF5306"/>
    <w:rsid w:val="00DA74CE"/>
    <w:rsid w:val="00DE2BFA"/>
    <w:rsid w:val="00E0422C"/>
    <w:rsid w:val="00E9125C"/>
    <w:rsid w:val="00E96B2C"/>
    <w:rsid w:val="00F568CA"/>
    <w:rsid w:val="00F72274"/>
    <w:rsid w:val="00F87221"/>
    <w:rsid w:val="00FF14A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7CA7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35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tiff"/><Relationship Id="rId7" Type="http://schemas.openxmlformats.org/officeDocument/2006/relationships/image" Target="media/image2.tiff"/><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eher/Library/Containers/com.microsoft.Word/Data/Desktop/Rover%20Project%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80F7336-4435-DF4B-BAC9-25F15E50B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Rover Project Report.dotx</Template>
  <TotalTime>5</TotalTime>
  <Pages>6</Pages>
  <Words>519</Words>
  <Characters>2961</Characters>
  <Application>Microsoft Macintosh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Tadepalli, Alankrutha</dc:creator>
  <cp:keywords/>
  <dc:description/>
  <cp:lastModifiedBy>Tadepalli, Alankrutha</cp:lastModifiedBy>
  <cp:revision>1</cp:revision>
  <dcterms:created xsi:type="dcterms:W3CDTF">2017-07-29T16:48:00Z</dcterms:created>
  <dcterms:modified xsi:type="dcterms:W3CDTF">2017-07-29T16:53:00Z</dcterms:modified>
</cp:coreProperties>
</file>